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41BB" w14:textId="057AFAAA" w:rsidR="008E1B0E" w:rsidRPr="005750A3" w:rsidRDefault="00483E0C" w:rsidP="006C7906">
      <w:pPr>
        <w:spacing w:before="100" w:beforeAutospacing="1" w:after="0" w:line="240" w:lineRule="auto"/>
        <w:jc w:val="cente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58240" behindDoc="0" locked="0" layoutInCell="1" allowOverlap="1" wp14:anchorId="066D4202" wp14:editId="60750CDA">
                <wp:simplePos x="0" y="0"/>
                <wp:positionH relativeFrom="column">
                  <wp:posOffset>5039995</wp:posOffset>
                </wp:positionH>
                <wp:positionV relativeFrom="paragraph">
                  <wp:posOffset>-381000</wp:posOffset>
                </wp:positionV>
                <wp:extent cx="1009650" cy="308610"/>
                <wp:effectExtent l="10795" t="9525" r="8255" b="5715"/>
                <wp:wrapNone/>
                <wp:docPr id="1122404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08610"/>
                        </a:xfrm>
                        <a:prstGeom prst="rect">
                          <a:avLst/>
                        </a:prstGeom>
                        <a:solidFill>
                          <a:srgbClr val="FFFFFF"/>
                        </a:solidFill>
                        <a:ln w="9525">
                          <a:solidFill>
                            <a:srgbClr val="000000"/>
                          </a:solidFill>
                          <a:miter lim="800000"/>
                          <a:headEnd/>
                          <a:tailEnd/>
                        </a:ln>
                      </wps:spPr>
                      <wps:txbx>
                        <w:txbxContent>
                          <w:p w14:paraId="066D420A" w14:textId="77777777" w:rsidR="00AF2D3C" w:rsidRPr="00EB5BDA" w:rsidRDefault="00EE2EC9" w:rsidP="00AF2D3C">
                            <w:pPr>
                              <w:jc w:val="center"/>
                              <w:rPr>
                                <w:rFonts w:ascii="Times New Roman" w:hAnsi="Times New Roman" w:cs="Times New Roman"/>
                                <w:b/>
                              </w:rPr>
                            </w:pPr>
                            <w:r>
                              <w:rPr>
                                <w:rFonts w:ascii="Times New Roman" w:hAnsi="Times New Roman"/>
                                <w:b/>
                              </w:rPr>
                              <w:t>Phụ lục</w:t>
                            </w:r>
                            <w:r w:rsidR="00AF2D3C" w:rsidRPr="00EB5BDA">
                              <w:rPr>
                                <w:rFonts w:ascii="Times New Roman" w:hAnsi="Times New Roman" w:cs="Times New Roman"/>
                                <w:b/>
                              </w:rPr>
                              <w:t xml:space="preserve"> </w:t>
                            </w:r>
                            <w:r w:rsidR="008C3A6E">
                              <w:rPr>
                                <w:rFonts w:ascii="Times New Roman" w:hAnsi="Times New Roman" w:cs="Times New Roman"/>
                                <w:b/>
                              </w:rPr>
                              <w:t>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6D4202" id="_x0000_t202" coordsize="21600,21600" o:spt="202" path="m,l,21600r21600,l21600,xe">
                <v:stroke joinstyle="miter"/>
                <v:path gradientshapeok="t" o:connecttype="rect"/>
              </v:shapetype>
              <v:shape id="Text Box 2" o:spid="_x0000_s1026" type="#_x0000_t202" style="position:absolute;left:0;text-align:left;margin-left:396.85pt;margin-top:-30pt;width:79.5pt;height:24.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">
                <v:textbox>
                  <w:txbxContent>
                    <w:p w14:paraId="066D420A" w14:textId="77777777" w:rsidR="00AF2D3C" w:rsidRPr="00EB5BDA" w:rsidRDefault="00EE2EC9" w:rsidP="00AF2D3C">
                      <w:pPr>
                        <w:jc w:val="center"/>
                        <w:rPr>
                          <w:rFonts w:ascii="Times New Roman" w:hAnsi="Times New Roman" w:cs="Times New Roman"/>
                          <w:b/>
                        </w:rPr>
                      </w:pPr>
                      <w:r>
                        <w:rPr>
                          <w:rFonts w:ascii="Times New Roman" w:hAnsi="Times New Roman"/>
                          <w:b/>
                        </w:rPr>
                        <w:t>Phụ lục</w:t>
                      </w:r>
                      <w:r w:rsidR="00AF2D3C" w:rsidRPr="00EB5BDA">
                        <w:rPr>
                          <w:rFonts w:ascii="Times New Roman" w:hAnsi="Times New Roman" w:cs="Times New Roman"/>
                          <w:b/>
                        </w:rPr>
                        <w:t xml:space="preserve"> </w:t>
                      </w:r>
                      <w:r w:rsidR="008C3A6E">
                        <w:rPr>
                          <w:rFonts w:ascii="Times New Roman" w:hAnsi="Times New Roman" w:cs="Times New Roman"/>
                          <w:b/>
                        </w:rPr>
                        <w:t>12</w:t>
                      </w:r>
                    </w:p>
                  </w:txbxContent>
                </v:textbox>
              </v:shape>
            </w:pict>
          </mc:Fallback>
        </mc:AlternateContent>
      </w:r>
    </w:p>
    <w:p w14:paraId="066D41BC" w14:textId="77777777" w:rsidR="006C7906" w:rsidRPr="00266406" w:rsidRDefault="00E4516A" w:rsidP="00E4516A">
      <w:pPr>
        <w:spacing w:before="100" w:beforeAutospacing="1" w:after="0" w:line="240" w:lineRule="auto"/>
        <w:jc w:val="center"/>
        <w:rPr>
          <w:rFonts w:ascii="Times New Roman" w:eastAsia="Times New Roman" w:hAnsi="Times New Roman" w:cs="Times New Roman"/>
          <w:b/>
          <w:bCs/>
          <w:sz w:val="32"/>
          <w:szCs w:val="32"/>
        </w:rPr>
      </w:pPr>
      <w:r w:rsidRPr="00266406">
        <w:rPr>
          <w:rFonts w:ascii="Times New Roman" w:eastAsia="Times New Roman" w:hAnsi="Times New Roman" w:cs="Times New Roman"/>
          <w:b/>
          <w:bCs/>
          <w:sz w:val="32"/>
          <w:szCs w:val="32"/>
        </w:rPr>
        <w:t>Kế hoạch</w:t>
      </w:r>
      <w:r w:rsidR="00A113BB" w:rsidRPr="00266406">
        <w:rPr>
          <w:rFonts w:ascii="Times New Roman" w:eastAsia="Times New Roman" w:hAnsi="Times New Roman" w:cs="Times New Roman"/>
          <w:b/>
          <w:bCs/>
          <w:sz w:val="32"/>
          <w:szCs w:val="32"/>
        </w:rPr>
        <w:t xml:space="preserve"> học việc /</w:t>
      </w:r>
      <w:r w:rsidRPr="00266406">
        <w:rPr>
          <w:rFonts w:ascii="Times New Roman" w:eastAsia="Times New Roman" w:hAnsi="Times New Roman" w:cs="Times New Roman"/>
          <w:b/>
          <w:bCs/>
          <w:sz w:val="32"/>
          <w:szCs w:val="32"/>
        </w:rPr>
        <w:t xml:space="preserve"> thử việc</w:t>
      </w:r>
    </w:p>
    <w:p w14:paraId="066D41BD" w14:textId="77777777" w:rsidR="00E4516A" w:rsidRPr="005750A3" w:rsidRDefault="00E4516A" w:rsidP="00E4516A">
      <w:pPr>
        <w:spacing w:before="100" w:beforeAutospacing="1" w:after="0" w:line="240" w:lineRule="auto"/>
        <w:jc w:val="center"/>
        <w:rPr>
          <w:rFonts w:ascii="Times New Roman" w:eastAsia="Times New Roman" w:hAnsi="Times New Roman" w:cs="Times New Roman"/>
        </w:rPr>
      </w:pPr>
    </w:p>
    <w:p w14:paraId="066D41BE" w14:textId="77777777" w:rsidR="00A113BB" w:rsidRDefault="00A113BB" w:rsidP="00A113B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Cán bộ </w:t>
      </w:r>
      <w:r w:rsidR="00266406">
        <w:rPr>
          <w:rFonts w:ascii="Times New Roman" w:eastAsia="Times New Roman" w:hAnsi="Times New Roman" w:cs="Times New Roman"/>
        </w:rPr>
        <w:t>quản lý trực tiếp (phụ trách hướng dẫn)</w:t>
      </w:r>
      <w:r w:rsidR="008F37F4" w:rsidRPr="005750A3">
        <w:rPr>
          <w:rFonts w:ascii="Times New Roman" w:eastAsia="Times New Roman" w:hAnsi="Times New Roman" w:cs="Times New Roman"/>
        </w:rPr>
        <w:t>:</w:t>
      </w:r>
    </w:p>
    <w:p w14:paraId="066D41BF" w14:textId="77777777" w:rsidR="00A113BB" w:rsidRDefault="008F37F4" w:rsidP="00A113BB">
      <w:pPr>
        <w:spacing w:after="0" w:line="240" w:lineRule="auto"/>
        <w:rPr>
          <w:rFonts w:ascii="Times New Roman" w:eastAsia="Times New Roman" w:hAnsi="Times New Roman" w:cs="Times New Roman"/>
        </w:rPr>
      </w:pPr>
      <w:r w:rsidRPr="005750A3">
        <w:rPr>
          <w:rFonts w:ascii="Times New Roman" w:eastAsia="Times New Roman" w:hAnsi="Times New Roman" w:cs="Times New Roman"/>
        </w:rPr>
        <w:t>Phòng ban</w:t>
      </w:r>
      <w:r w:rsidR="00A113BB">
        <w:rPr>
          <w:rFonts w:ascii="Times New Roman" w:eastAsia="Times New Roman" w:hAnsi="Times New Roman" w:cs="Times New Roman"/>
        </w:rPr>
        <w:t xml:space="preserve"> nhân sự được tuyển</w:t>
      </w:r>
      <w:r w:rsidRPr="005750A3">
        <w:rPr>
          <w:rFonts w:ascii="Times New Roman" w:eastAsia="Times New Roman" w:hAnsi="Times New Roman" w:cs="Times New Roman"/>
        </w:rPr>
        <w:t xml:space="preserve">: </w:t>
      </w:r>
    </w:p>
    <w:p w14:paraId="066D41C0" w14:textId="77777777" w:rsidR="006C7906" w:rsidRPr="00A113BB" w:rsidRDefault="006C7906" w:rsidP="00A113BB">
      <w:pPr>
        <w:pStyle w:val="ListParagraph"/>
        <w:numPr>
          <w:ilvl w:val="0"/>
          <w:numId w:val="18"/>
        </w:numPr>
        <w:spacing w:before="100" w:beforeAutospacing="1" w:after="0" w:line="240" w:lineRule="auto"/>
        <w:ind w:left="540" w:hanging="180"/>
        <w:rPr>
          <w:rFonts w:ascii="Times New Roman" w:eastAsia="Times New Roman" w:hAnsi="Times New Roman" w:cs="Times New Roman"/>
          <w:sz w:val="26"/>
          <w:szCs w:val="26"/>
        </w:rPr>
      </w:pPr>
      <w:r w:rsidRPr="00A113BB">
        <w:rPr>
          <w:rFonts w:ascii="Times New Roman" w:eastAsia="Times New Roman" w:hAnsi="Times New Roman" w:cs="Times New Roman"/>
          <w:b/>
          <w:bCs/>
          <w:sz w:val="26"/>
          <w:szCs w:val="26"/>
        </w:rPr>
        <w:t>MÔ TẢ CÔNG VIỆC</w:t>
      </w:r>
    </w:p>
    <w:p w14:paraId="066D41C1" w14:textId="77777777" w:rsidR="00A113BB" w:rsidRPr="00A113BB" w:rsidRDefault="00A113BB" w:rsidP="00A113BB">
      <w:pPr>
        <w:pStyle w:val="ListParagraph"/>
        <w:spacing w:before="100" w:beforeAutospacing="1" w:after="0" w:line="240" w:lineRule="auto"/>
        <w:ind w:left="540"/>
        <w:rPr>
          <w:rFonts w:ascii="Times New Roman" w:eastAsia="Times New Roman" w:hAnsi="Times New Roman" w:cs="Times New Roman"/>
          <w:sz w:val="26"/>
          <w:szCs w:val="26"/>
        </w:rPr>
      </w:pPr>
    </w:p>
    <w:tbl>
      <w:tblPr>
        <w:tblStyle w:val="TableGrid"/>
        <w:tblW w:w="9288" w:type="dxa"/>
        <w:tblLook w:val="04A0" w:firstRow="1" w:lastRow="0" w:firstColumn="1" w:lastColumn="0" w:noHBand="0" w:noVBand="1"/>
      </w:tblPr>
      <w:tblGrid>
        <w:gridCol w:w="2358"/>
        <w:gridCol w:w="6930"/>
      </w:tblGrid>
      <w:tr w:rsidR="00A113BB" w14:paraId="066D41C4" w14:textId="77777777" w:rsidTr="00266406">
        <w:tc>
          <w:tcPr>
            <w:tcW w:w="2358" w:type="dxa"/>
          </w:tcPr>
          <w:p w14:paraId="066D41C2" w14:textId="77777777" w:rsidR="00A113BB" w:rsidRPr="00A113BB" w:rsidRDefault="00A113BB" w:rsidP="00A113BB">
            <w:pPr>
              <w:spacing w:before="100" w:beforeAutospacing="1" w:after="100" w:afterAutospacing="1" w:line="360" w:lineRule="auto"/>
              <w:rPr>
                <w:rFonts w:ascii="Times New Roman" w:eastAsia="Times New Roman" w:hAnsi="Times New Roman" w:cs="Times New Roman"/>
                <w:b/>
              </w:rPr>
            </w:pPr>
            <w:r w:rsidRPr="00A113BB">
              <w:rPr>
                <w:rFonts w:ascii="Times New Roman" w:eastAsia="Times New Roman" w:hAnsi="Times New Roman" w:cs="Times New Roman"/>
                <w:b/>
              </w:rPr>
              <w:t xml:space="preserve">Họ và tên nhân sự: </w:t>
            </w:r>
          </w:p>
        </w:tc>
        <w:tc>
          <w:tcPr>
            <w:tcW w:w="6930" w:type="dxa"/>
          </w:tcPr>
          <w:p w14:paraId="066D41C3" w14:textId="0EF27FE2" w:rsidR="00A113BB" w:rsidRDefault="004A7B7A" w:rsidP="00A113BB">
            <w:pPr>
              <w:spacing w:before="100" w:before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Phạm </w:t>
            </w:r>
            <w:r w:rsidR="00D70BA8">
              <w:rPr>
                <w:rFonts w:ascii="Times New Roman" w:eastAsia="Times New Roman" w:hAnsi="Times New Roman" w:cs="Times New Roman"/>
                <w:sz w:val="26"/>
                <w:szCs w:val="26"/>
              </w:rPr>
              <w:t>Tùng Lâm</w:t>
            </w:r>
          </w:p>
        </w:tc>
      </w:tr>
      <w:tr w:rsidR="00A113BB" w14:paraId="066D41C7" w14:textId="77777777" w:rsidTr="00266406">
        <w:tc>
          <w:tcPr>
            <w:tcW w:w="2358" w:type="dxa"/>
          </w:tcPr>
          <w:p w14:paraId="066D41C5" w14:textId="77777777" w:rsidR="00A113BB" w:rsidRPr="00A113BB" w:rsidRDefault="00A113BB" w:rsidP="00A113BB">
            <w:pPr>
              <w:spacing w:before="100" w:beforeAutospacing="1" w:after="100" w:afterAutospacing="1" w:line="360" w:lineRule="auto"/>
              <w:rPr>
                <w:rFonts w:ascii="Times New Roman" w:eastAsia="Times New Roman" w:hAnsi="Times New Roman" w:cs="Times New Roman"/>
                <w:b/>
              </w:rPr>
            </w:pPr>
            <w:r w:rsidRPr="00A113BB">
              <w:rPr>
                <w:rFonts w:ascii="Times New Roman" w:eastAsia="Times New Roman" w:hAnsi="Times New Roman" w:cs="Times New Roman"/>
                <w:b/>
              </w:rPr>
              <w:t>Chức danh công việc:</w:t>
            </w:r>
          </w:p>
        </w:tc>
        <w:tc>
          <w:tcPr>
            <w:tcW w:w="6930" w:type="dxa"/>
          </w:tcPr>
          <w:p w14:paraId="066D41C6" w14:textId="0371376E" w:rsidR="00A113BB" w:rsidRDefault="00D70BA8" w:rsidP="00A113BB">
            <w:pPr>
              <w:spacing w:before="100" w:before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Kỹ sư nghiên cứu AI</w:t>
            </w:r>
          </w:p>
        </w:tc>
      </w:tr>
      <w:tr w:rsidR="00A113BB" w14:paraId="066D41CA" w14:textId="77777777" w:rsidTr="00266406">
        <w:tc>
          <w:tcPr>
            <w:tcW w:w="2358" w:type="dxa"/>
          </w:tcPr>
          <w:p w14:paraId="066D41C8" w14:textId="77777777" w:rsidR="00A113BB" w:rsidRPr="00A113BB" w:rsidRDefault="00A113BB" w:rsidP="00A113BB">
            <w:pPr>
              <w:spacing w:before="100" w:beforeAutospacing="1" w:after="100" w:afterAutospacing="1" w:line="360" w:lineRule="auto"/>
              <w:rPr>
                <w:rFonts w:ascii="Times New Roman" w:eastAsia="Times New Roman" w:hAnsi="Times New Roman" w:cs="Times New Roman"/>
                <w:b/>
              </w:rPr>
            </w:pPr>
            <w:r w:rsidRPr="00A113BB">
              <w:rPr>
                <w:rFonts w:ascii="Times New Roman" w:eastAsia="Times New Roman" w:hAnsi="Times New Roman" w:cs="Times New Roman"/>
                <w:b/>
              </w:rPr>
              <w:t xml:space="preserve">Thời gian thực hiện: </w:t>
            </w:r>
          </w:p>
        </w:tc>
        <w:tc>
          <w:tcPr>
            <w:tcW w:w="6930" w:type="dxa"/>
          </w:tcPr>
          <w:p w14:paraId="066D41C9" w14:textId="79F24B54" w:rsidR="00A113BB" w:rsidRDefault="00D70BA8" w:rsidP="00A113BB">
            <w:pPr>
              <w:spacing w:before="100" w:before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10/6-31/8</w:t>
            </w:r>
          </w:p>
        </w:tc>
      </w:tr>
      <w:tr w:rsidR="00A113BB" w14:paraId="066D41CD" w14:textId="77777777" w:rsidTr="00266406">
        <w:tc>
          <w:tcPr>
            <w:tcW w:w="2358" w:type="dxa"/>
          </w:tcPr>
          <w:p w14:paraId="066D41CB" w14:textId="77777777" w:rsidR="00A113BB" w:rsidRPr="00A113BB" w:rsidRDefault="00A113BB" w:rsidP="00A113BB">
            <w:pPr>
              <w:spacing w:before="100" w:beforeAutospacing="1" w:after="100" w:afterAutospacing="1" w:line="360" w:lineRule="auto"/>
              <w:rPr>
                <w:rFonts w:ascii="Times New Roman" w:eastAsia="Times New Roman" w:hAnsi="Times New Roman" w:cs="Times New Roman"/>
                <w:b/>
              </w:rPr>
            </w:pPr>
            <w:r w:rsidRPr="00A113BB">
              <w:rPr>
                <w:rFonts w:ascii="Times New Roman" w:eastAsia="Times New Roman" w:hAnsi="Times New Roman" w:cs="Times New Roman"/>
                <w:b/>
              </w:rPr>
              <w:t xml:space="preserve">Báo cáo trực tiếp cho: </w:t>
            </w:r>
          </w:p>
        </w:tc>
        <w:tc>
          <w:tcPr>
            <w:tcW w:w="6930" w:type="dxa"/>
          </w:tcPr>
          <w:p w14:paraId="066D41CC" w14:textId="613AC3A7" w:rsidR="00A113BB" w:rsidRDefault="00D70BA8" w:rsidP="00A113BB">
            <w:pPr>
              <w:spacing w:before="100" w:before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Phan Anh Hoàng</w:t>
            </w:r>
          </w:p>
        </w:tc>
      </w:tr>
      <w:tr w:rsidR="00A113BB" w14:paraId="066D41D0" w14:textId="77777777" w:rsidTr="00266406">
        <w:tc>
          <w:tcPr>
            <w:tcW w:w="2358" w:type="dxa"/>
          </w:tcPr>
          <w:p w14:paraId="066D41CE" w14:textId="77777777" w:rsidR="00A113BB" w:rsidRPr="00A113BB" w:rsidRDefault="00A113BB" w:rsidP="00A113BB">
            <w:pPr>
              <w:spacing w:before="100" w:beforeAutospacing="1" w:after="100" w:afterAutospacing="1" w:line="360" w:lineRule="auto"/>
              <w:rPr>
                <w:rFonts w:ascii="Times New Roman" w:eastAsia="Times New Roman" w:hAnsi="Times New Roman" w:cs="Times New Roman"/>
                <w:b/>
              </w:rPr>
            </w:pPr>
            <w:r w:rsidRPr="00A113BB">
              <w:rPr>
                <w:rFonts w:ascii="Times New Roman" w:eastAsia="Times New Roman" w:hAnsi="Times New Roman" w:cs="Times New Roman"/>
                <w:b/>
              </w:rPr>
              <w:t>Mục tiêu công việc:</w:t>
            </w:r>
          </w:p>
        </w:tc>
        <w:tc>
          <w:tcPr>
            <w:tcW w:w="6930" w:type="dxa"/>
          </w:tcPr>
          <w:p w14:paraId="066D41CF" w14:textId="23795AAF" w:rsidR="00A113BB" w:rsidRDefault="00D70BA8" w:rsidP="00A113BB">
            <w:pPr>
              <w:spacing w:before="100" w:beforeAutospacing="1"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mô hình và cơ chế FL</w:t>
            </w:r>
          </w:p>
        </w:tc>
      </w:tr>
    </w:tbl>
    <w:p w14:paraId="066D41D1" w14:textId="77777777" w:rsidR="006C7906" w:rsidRPr="005750A3" w:rsidRDefault="006C7906" w:rsidP="006C7906">
      <w:pPr>
        <w:spacing w:before="100" w:beforeAutospacing="1" w:after="0" w:line="240" w:lineRule="auto"/>
        <w:rPr>
          <w:rFonts w:ascii="Times New Roman" w:eastAsia="Times New Roman" w:hAnsi="Times New Roman" w:cs="Times New Roman"/>
        </w:rPr>
      </w:pPr>
    </w:p>
    <w:p w14:paraId="066D41D2" w14:textId="77777777" w:rsidR="006C7906" w:rsidRPr="00A113BB" w:rsidRDefault="006C7906" w:rsidP="00A113BB">
      <w:pPr>
        <w:pStyle w:val="ListParagraph"/>
        <w:numPr>
          <w:ilvl w:val="0"/>
          <w:numId w:val="18"/>
        </w:numPr>
        <w:spacing w:before="100" w:beforeAutospacing="1" w:after="0" w:line="240" w:lineRule="auto"/>
        <w:ind w:left="540" w:hanging="180"/>
        <w:rPr>
          <w:rFonts w:ascii="Times New Roman" w:eastAsia="Times New Roman" w:hAnsi="Times New Roman" w:cs="Times New Roman"/>
          <w:sz w:val="28"/>
          <w:szCs w:val="28"/>
        </w:rPr>
      </w:pPr>
      <w:r w:rsidRPr="005750A3">
        <w:rPr>
          <w:rFonts w:ascii="Times New Roman" w:eastAsia="Times New Roman" w:hAnsi="Times New Roman" w:cs="Times New Roman"/>
          <w:b/>
          <w:bCs/>
          <w:sz w:val="28"/>
          <w:szCs w:val="28"/>
        </w:rPr>
        <w:t>NHIỆM VỤ CHÍNH ĐƯỢC GIAO</w:t>
      </w:r>
    </w:p>
    <w:p w14:paraId="066D41D3" w14:textId="77777777" w:rsidR="00A113BB" w:rsidRPr="00A113BB" w:rsidRDefault="00A113BB" w:rsidP="00A113BB">
      <w:pPr>
        <w:pStyle w:val="ListParagraph"/>
        <w:spacing w:before="100" w:beforeAutospacing="1" w:after="0" w:line="240" w:lineRule="auto"/>
        <w:ind w:left="540"/>
        <w:rPr>
          <w:rFonts w:ascii="Times New Roman" w:eastAsia="Times New Roman" w:hAnsi="Times New Roman" w:cs="Times New Roman"/>
          <w:sz w:val="28"/>
          <w:szCs w:val="28"/>
        </w:rPr>
      </w:pPr>
    </w:p>
    <w:tbl>
      <w:tblPr>
        <w:tblStyle w:val="TableGrid"/>
        <w:tblW w:w="0" w:type="auto"/>
        <w:tblLook w:val="04A0" w:firstRow="1" w:lastRow="0" w:firstColumn="1" w:lastColumn="0" w:noHBand="0" w:noVBand="1"/>
      </w:tblPr>
      <w:tblGrid>
        <w:gridCol w:w="9288"/>
      </w:tblGrid>
      <w:tr w:rsidR="00A113BB" w14:paraId="066D41DB" w14:textId="77777777" w:rsidTr="00266406">
        <w:tc>
          <w:tcPr>
            <w:tcW w:w="9288" w:type="dxa"/>
          </w:tcPr>
          <w:p w14:paraId="066D41D4" w14:textId="16EC3E79" w:rsidR="00A113BB" w:rsidRPr="00A113BB" w:rsidRDefault="00D70BA8" w:rsidP="00A113BB">
            <w:pPr>
              <w:numPr>
                <w:ilvl w:val="0"/>
                <w:numId w:val="3"/>
              </w:numPr>
              <w:rPr>
                <w:rFonts w:ascii="Times New Roman" w:eastAsia="Times New Roman" w:hAnsi="Times New Roman" w:cs="Times New Roman"/>
              </w:rPr>
            </w:pPr>
            <w:r>
              <w:rPr>
                <w:rFonts w:ascii="Times New Roman" w:eastAsia="Times New Roman" w:hAnsi="Times New Roman" w:cs="Times New Roman"/>
              </w:rPr>
              <w:t>Nghiên cứu các mô hình phù hợp để thực hiện công nghệ FL</w:t>
            </w:r>
          </w:p>
          <w:p w14:paraId="066D41D5" w14:textId="2F7B0DF1" w:rsidR="00A113BB" w:rsidRPr="00A113BB" w:rsidRDefault="00D70BA8" w:rsidP="00A113BB">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Xây dựng và thử nghiệm công nghệ FL với backbone giữ nguyên và huấn luyện phần heading/embedding </w:t>
            </w:r>
          </w:p>
          <w:p w14:paraId="066D41D6" w14:textId="60F18BA9" w:rsidR="00A113BB" w:rsidRPr="00A113BB" w:rsidRDefault="00D70BA8" w:rsidP="00A113BB">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Đánh giá hiệu quả, chất lượng của phương án đề xuất. </w:t>
            </w:r>
          </w:p>
          <w:p w14:paraId="066D41D7" w14:textId="77777777" w:rsidR="00A113BB" w:rsidRPr="005750A3" w:rsidRDefault="00A113BB" w:rsidP="00A113BB">
            <w:pPr>
              <w:numPr>
                <w:ilvl w:val="0"/>
                <w:numId w:val="3"/>
              </w:numPr>
              <w:rPr>
                <w:rFonts w:ascii="Times New Roman" w:eastAsia="Times New Roman" w:hAnsi="Times New Roman" w:cs="Times New Roman"/>
              </w:rPr>
            </w:pPr>
            <w:r w:rsidRPr="005750A3">
              <w:rPr>
                <w:rFonts w:ascii="Times New Roman" w:eastAsia="Times New Roman" w:hAnsi="Times New Roman" w:cs="Times New Roman"/>
                <w:iCs/>
              </w:rPr>
              <w:t xml:space="preserve">Thực hiện báo cáo tuần, báo cáo công việc định kỳ cho </w:t>
            </w:r>
            <w:r>
              <w:rPr>
                <w:rFonts w:ascii="Times New Roman" w:eastAsia="Times New Roman" w:hAnsi="Times New Roman" w:cs="Times New Roman"/>
                <w:iCs/>
              </w:rPr>
              <w:t xml:space="preserve">cán bộ </w:t>
            </w:r>
            <w:r w:rsidRPr="005750A3">
              <w:rPr>
                <w:rFonts w:ascii="Times New Roman" w:eastAsia="Times New Roman" w:hAnsi="Times New Roman" w:cs="Times New Roman"/>
                <w:iCs/>
              </w:rPr>
              <w:t xml:space="preserve">quản lý </w:t>
            </w:r>
            <w:r>
              <w:rPr>
                <w:rFonts w:ascii="Times New Roman" w:eastAsia="Times New Roman" w:hAnsi="Times New Roman" w:cs="Times New Roman"/>
                <w:iCs/>
              </w:rPr>
              <w:t xml:space="preserve">trực tiếp </w:t>
            </w:r>
            <w:r w:rsidRPr="005750A3">
              <w:rPr>
                <w:rFonts w:ascii="Times New Roman" w:eastAsia="Times New Roman" w:hAnsi="Times New Roman" w:cs="Times New Roman"/>
                <w:iCs/>
              </w:rPr>
              <w:t>và BGĐ hoặc khi có yêu cầu đột xuất.</w:t>
            </w:r>
          </w:p>
          <w:p w14:paraId="066D41D8" w14:textId="77777777" w:rsidR="00A113BB" w:rsidRPr="00A113BB" w:rsidRDefault="00A113BB" w:rsidP="00A113BB">
            <w:pPr>
              <w:numPr>
                <w:ilvl w:val="0"/>
                <w:numId w:val="3"/>
              </w:numPr>
              <w:rPr>
                <w:rFonts w:ascii="Times New Roman" w:eastAsia="Times New Roman" w:hAnsi="Times New Roman" w:cs="Times New Roman"/>
              </w:rPr>
            </w:pPr>
            <w:r w:rsidRPr="005750A3">
              <w:rPr>
                <w:rFonts w:ascii="Times New Roman" w:eastAsia="Times New Roman" w:hAnsi="Times New Roman" w:cs="Times New Roman"/>
                <w:iCs/>
              </w:rPr>
              <w:t>Tìm hiểu và tuân thủ đúng Quy trình công việc và nội quy của Cty.</w:t>
            </w:r>
          </w:p>
          <w:p w14:paraId="066D41D9" w14:textId="77777777" w:rsidR="00A113BB" w:rsidRPr="00A113BB" w:rsidRDefault="00A113BB" w:rsidP="00A113BB">
            <w:pPr>
              <w:ind w:left="720"/>
              <w:rPr>
                <w:rFonts w:ascii="Times New Roman" w:eastAsia="Times New Roman" w:hAnsi="Times New Roman" w:cs="Times New Roman"/>
                <w:b/>
                <w:iCs/>
              </w:rPr>
            </w:pPr>
            <w:r w:rsidRPr="00A113BB">
              <w:rPr>
                <w:rFonts w:ascii="Times New Roman" w:eastAsia="Times New Roman" w:hAnsi="Times New Roman" w:cs="Times New Roman"/>
                <w:b/>
                <w:iCs/>
              </w:rPr>
              <w:t>+ Nội quy kỷ luật lao động và trách nhiệm vật chất của Công ty</w:t>
            </w:r>
          </w:p>
          <w:p w14:paraId="066D41DA" w14:textId="77777777" w:rsidR="00A113BB" w:rsidRDefault="00A113BB" w:rsidP="00A113BB">
            <w:pPr>
              <w:rPr>
                <w:rFonts w:ascii="Times New Roman" w:eastAsia="Times New Roman" w:hAnsi="Times New Roman" w:cs="Times New Roman"/>
                <w:sz w:val="28"/>
                <w:szCs w:val="28"/>
              </w:rPr>
            </w:pPr>
            <w:r>
              <w:rPr>
                <w:rFonts w:ascii="Times New Roman" w:eastAsia="Times New Roman" w:hAnsi="Times New Roman" w:cs="Times New Roman"/>
                <w:b/>
                <w:iCs/>
              </w:rPr>
              <w:t xml:space="preserve">             </w:t>
            </w:r>
            <w:r w:rsidRPr="00A113BB">
              <w:rPr>
                <w:rFonts w:ascii="Times New Roman" w:eastAsia="Times New Roman" w:hAnsi="Times New Roman" w:cs="Times New Roman"/>
                <w:b/>
                <w:iCs/>
              </w:rPr>
              <w:t>+ Nội quy về cam kết bảo mật của Công ty.</w:t>
            </w:r>
          </w:p>
        </w:tc>
      </w:tr>
    </w:tbl>
    <w:p w14:paraId="066D41DC" w14:textId="77777777" w:rsidR="006133F6" w:rsidRPr="006133F6" w:rsidRDefault="006133F6" w:rsidP="00A113BB">
      <w:pPr>
        <w:spacing w:before="100" w:beforeAutospacing="1" w:after="120" w:line="240" w:lineRule="auto"/>
        <w:rPr>
          <w:rFonts w:ascii="Times New Roman" w:eastAsia="Times New Roman" w:hAnsi="Times New Roman" w:cs="Times New Roman"/>
          <w:sz w:val="28"/>
          <w:szCs w:val="28"/>
        </w:rPr>
      </w:pPr>
    </w:p>
    <w:p w14:paraId="066D41DD" w14:textId="77777777" w:rsidR="00ED5DE9" w:rsidRPr="00A113BB" w:rsidRDefault="00ED5DE9" w:rsidP="00A113BB">
      <w:pPr>
        <w:pStyle w:val="ListParagraph"/>
        <w:numPr>
          <w:ilvl w:val="0"/>
          <w:numId w:val="18"/>
        </w:numPr>
        <w:spacing w:before="100" w:beforeAutospacing="1" w:after="0" w:line="240" w:lineRule="auto"/>
        <w:ind w:left="810" w:hanging="450"/>
        <w:rPr>
          <w:rFonts w:ascii="Times New Roman" w:eastAsia="Times New Roman" w:hAnsi="Times New Roman" w:cs="Times New Roman"/>
          <w:sz w:val="28"/>
          <w:szCs w:val="28"/>
        </w:rPr>
      </w:pPr>
      <w:r w:rsidRPr="005750A3">
        <w:rPr>
          <w:rFonts w:ascii="Times New Roman" w:eastAsia="Times New Roman" w:hAnsi="Times New Roman" w:cs="Times New Roman"/>
          <w:b/>
          <w:bCs/>
          <w:sz w:val="28"/>
          <w:szCs w:val="28"/>
        </w:rPr>
        <w:t>KẾ HOẠCH CHI TIẾT</w:t>
      </w:r>
    </w:p>
    <w:p w14:paraId="066D41DE" w14:textId="77777777" w:rsidR="00A113BB" w:rsidRPr="00A113BB" w:rsidRDefault="00A113BB" w:rsidP="00A113BB">
      <w:pPr>
        <w:pStyle w:val="ListParagraph"/>
        <w:spacing w:before="100" w:beforeAutospacing="1" w:after="0" w:line="240" w:lineRule="auto"/>
        <w:ind w:left="810"/>
        <w:rPr>
          <w:rFonts w:ascii="Times New Roman" w:eastAsia="Times New Roman" w:hAnsi="Times New Roman" w:cs="Times New Roman"/>
          <w:sz w:val="28"/>
          <w:szCs w:val="28"/>
        </w:rPr>
      </w:pPr>
    </w:p>
    <w:tbl>
      <w:tblPr>
        <w:tblStyle w:val="TableGrid"/>
        <w:tblW w:w="0" w:type="auto"/>
        <w:jc w:val="center"/>
        <w:tblLook w:val="04A0" w:firstRow="1" w:lastRow="0" w:firstColumn="1" w:lastColumn="0" w:noHBand="0" w:noVBand="1"/>
      </w:tblPr>
      <w:tblGrid>
        <w:gridCol w:w="918"/>
        <w:gridCol w:w="5262"/>
        <w:gridCol w:w="1620"/>
        <w:gridCol w:w="1589"/>
      </w:tblGrid>
      <w:tr w:rsidR="00A113BB" w:rsidRPr="00266406" w14:paraId="066D41E3" w14:textId="77777777" w:rsidTr="00266406">
        <w:trPr>
          <w:jc w:val="center"/>
        </w:trPr>
        <w:tc>
          <w:tcPr>
            <w:tcW w:w="918" w:type="dxa"/>
            <w:shd w:val="pct5" w:color="auto" w:fill="auto"/>
            <w:vAlign w:val="center"/>
          </w:tcPr>
          <w:p w14:paraId="066D41DF" w14:textId="77777777" w:rsidR="00A113BB" w:rsidRPr="00266406" w:rsidRDefault="00A113BB" w:rsidP="00A113BB">
            <w:pPr>
              <w:spacing w:before="100" w:beforeAutospacing="1"/>
              <w:jc w:val="center"/>
              <w:rPr>
                <w:rFonts w:ascii="Times New Roman" w:eastAsia="Times New Roman" w:hAnsi="Times New Roman" w:cs="Times New Roman"/>
                <w:b/>
                <w:sz w:val="28"/>
                <w:szCs w:val="28"/>
              </w:rPr>
            </w:pPr>
            <w:r w:rsidRPr="00266406">
              <w:rPr>
                <w:rFonts w:ascii="Times New Roman" w:eastAsia="Times New Roman" w:hAnsi="Times New Roman" w:cs="Times New Roman"/>
                <w:b/>
                <w:sz w:val="28"/>
                <w:szCs w:val="28"/>
              </w:rPr>
              <w:t>TT</w:t>
            </w:r>
          </w:p>
        </w:tc>
        <w:tc>
          <w:tcPr>
            <w:tcW w:w="5262" w:type="dxa"/>
            <w:shd w:val="pct5" w:color="auto" w:fill="auto"/>
            <w:vAlign w:val="center"/>
          </w:tcPr>
          <w:p w14:paraId="066D41E0" w14:textId="77777777" w:rsidR="00A113BB" w:rsidRPr="00266406" w:rsidRDefault="00A113BB" w:rsidP="00A113BB">
            <w:pPr>
              <w:spacing w:before="100" w:beforeAutospacing="1"/>
              <w:jc w:val="center"/>
              <w:rPr>
                <w:rFonts w:ascii="Times New Roman" w:eastAsia="Times New Roman" w:hAnsi="Times New Roman" w:cs="Times New Roman"/>
                <w:b/>
                <w:sz w:val="28"/>
                <w:szCs w:val="28"/>
              </w:rPr>
            </w:pPr>
            <w:r w:rsidRPr="00266406">
              <w:rPr>
                <w:rFonts w:ascii="Times New Roman" w:eastAsia="Times New Roman" w:hAnsi="Times New Roman" w:cs="Times New Roman"/>
                <w:b/>
                <w:bCs/>
              </w:rPr>
              <w:t>Nội dung công việc</w:t>
            </w:r>
          </w:p>
        </w:tc>
        <w:tc>
          <w:tcPr>
            <w:tcW w:w="1620" w:type="dxa"/>
            <w:shd w:val="pct5" w:color="auto" w:fill="auto"/>
            <w:vAlign w:val="center"/>
          </w:tcPr>
          <w:p w14:paraId="066D41E1" w14:textId="77777777" w:rsidR="00A113BB" w:rsidRPr="00266406" w:rsidRDefault="00A113BB" w:rsidP="00A113BB">
            <w:pPr>
              <w:spacing w:before="100" w:beforeAutospacing="1"/>
              <w:jc w:val="center"/>
              <w:rPr>
                <w:rFonts w:ascii="Times New Roman" w:eastAsia="Times New Roman" w:hAnsi="Times New Roman" w:cs="Times New Roman"/>
                <w:b/>
                <w:sz w:val="28"/>
                <w:szCs w:val="28"/>
              </w:rPr>
            </w:pPr>
            <w:r w:rsidRPr="00266406">
              <w:rPr>
                <w:rFonts w:ascii="Times New Roman" w:eastAsia="Times New Roman" w:hAnsi="Times New Roman" w:cs="Times New Roman"/>
                <w:b/>
                <w:bCs/>
              </w:rPr>
              <w:t>Thời gian bắt đầu</w:t>
            </w:r>
          </w:p>
        </w:tc>
        <w:tc>
          <w:tcPr>
            <w:tcW w:w="1589" w:type="dxa"/>
            <w:shd w:val="pct5" w:color="auto" w:fill="auto"/>
            <w:vAlign w:val="center"/>
          </w:tcPr>
          <w:p w14:paraId="066D41E2" w14:textId="77777777" w:rsidR="00A113BB" w:rsidRPr="00266406" w:rsidRDefault="00A113BB" w:rsidP="00A113BB">
            <w:pPr>
              <w:spacing w:before="100" w:beforeAutospacing="1"/>
              <w:jc w:val="center"/>
              <w:rPr>
                <w:rFonts w:ascii="Times New Roman" w:eastAsia="Times New Roman" w:hAnsi="Times New Roman" w:cs="Times New Roman"/>
                <w:b/>
                <w:sz w:val="28"/>
                <w:szCs w:val="28"/>
              </w:rPr>
            </w:pPr>
            <w:r w:rsidRPr="00266406">
              <w:rPr>
                <w:rFonts w:ascii="Times New Roman" w:eastAsia="Times New Roman" w:hAnsi="Times New Roman" w:cs="Times New Roman"/>
                <w:b/>
                <w:bCs/>
              </w:rPr>
              <w:t>Thời gian hoàn thành</w:t>
            </w:r>
          </w:p>
        </w:tc>
      </w:tr>
      <w:tr w:rsidR="00A113BB" w14:paraId="066D41E8" w14:textId="77777777" w:rsidTr="00266406">
        <w:trPr>
          <w:jc w:val="center"/>
        </w:trPr>
        <w:tc>
          <w:tcPr>
            <w:tcW w:w="918" w:type="dxa"/>
          </w:tcPr>
          <w:p w14:paraId="066D41E4" w14:textId="77777777" w:rsidR="00A113BB" w:rsidRDefault="00A113BB" w:rsidP="00A113BB">
            <w:pPr>
              <w:spacing w:before="100" w:before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262" w:type="dxa"/>
          </w:tcPr>
          <w:p w14:paraId="066D41E5" w14:textId="05499DCF"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Nghiên cứu FL và các mô hình, user case phù hợp với FL. Làm báo cáo và trình bày báo cáo trong nhóm. </w:t>
            </w:r>
          </w:p>
        </w:tc>
        <w:tc>
          <w:tcPr>
            <w:tcW w:w="1620" w:type="dxa"/>
          </w:tcPr>
          <w:p w14:paraId="066D41E6" w14:textId="79860CE3"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10/6</w:t>
            </w:r>
          </w:p>
        </w:tc>
        <w:tc>
          <w:tcPr>
            <w:tcW w:w="1589" w:type="dxa"/>
          </w:tcPr>
          <w:p w14:paraId="066D41E7" w14:textId="4EABD9CC"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20/6</w:t>
            </w:r>
          </w:p>
        </w:tc>
      </w:tr>
      <w:tr w:rsidR="00A113BB" w14:paraId="066D41ED" w14:textId="77777777" w:rsidTr="00266406">
        <w:trPr>
          <w:jc w:val="center"/>
        </w:trPr>
        <w:tc>
          <w:tcPr>
            <w:tcW w:w="918" w:type="dxa"/>
          </w:tcPr>
          <w:p w14:paraId="066D41E9" w14:textId="77777777" w:rsidR="00A113BB" w:rsidRDefault="00A113BB" w:rsidP="00A113BB">
            <w:pPr>
              <w:spacing w:before="100" w:before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262" w:type="dxa"/>
          </w:tcPr>
          <w:p w14:paraId="066D41EA" w14:textId="64631CEF"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thử nghiệm công nghệ FL với 01 user case và 2-3 backbone phù hợp. Công việc bao gồm: Thu thập dữ liệu, gán nhãn, huấn luyện phần embedding/heading mô hình, tổng hợp lại từ nhiều nguồn huấn luyện, đánh giá mô hình sau tổng hợp. So sánh với huấn luyện tập trung. </w:t>
            </w:r>
          </w:p>
        </w:tc>
        <w:tc>
          <w:tcPr>
            <w:tcW w:w="1620" w:type="dxa"/>
          </w:tcPr>
          <w:p w14:paraId="066D41EB" w14:textId="7D49700B"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21/6</w:t>
            </w:r>
          </w:p>
        </w:tc>
        <w:tc>
          <w:tcPr>
            <w:tcW w:w="1589" w:type="dxa"/>
          </w:tcPr>
          <w:p w14:paraId="066D41EC" w14:textId="051DC9D6"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21/7</w:t>
            </w:r>
          </w:p>
        </w:tc>
      </w:tr>
      <w:tr w:rsidR="00A113BB" w14:paraId="066D41F2" w14:textId="77777777" w:rsidTr="00266406">
        <w:trPr>
          <w:jc w:val="center"/>
        </w:trPr>
        <w:tc>
          <w:tcPr>
            <w:tcW w:w="918" w:type="dxa"/>
          </w:tcPr>
          <w:p w14:paraId="066D41EE" w14:textId="77777777" w:rsidR="00A113BB" w:rsidRDefault="00A113BB" w:rsidP="00A113BB">
            <w:pPr>
              <w:spacing w:before="100" w:before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3</w:t>
            </w:r>
          </w:p>
        </w:tc>
        <w:tc>
          <w:tcPr>
            <w:tcW w:w="5262" w:type="dxa"/>
          </w:tcPr>
          <w:p w14:paraId="066D41EF" w14:textId="25695E4E"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Huấn luyện mô hình trực tiếp trên thiết bị, đánh giá khả năng thực thi, các vấn đề trở ngại. Só sánh với chất lượng khi huấn luyện phân tán trên server. </w:t>
            </w:r>
          </w:p>
        </w:tc>
        <w:tc>
          <w:tcPr>
            <w:tcW w:w="1620" w:type="dxa"/>
          </w:tcPr>
          <w:p w14:paraId="066D41F0" w14:textId="3497DB7E"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22/71</w:t>
            </w:r>
          </w:p>
        </w:tc>
        <w:tc>
          <w:tcPr>
            <w:tcW w:w="1589" w:type="dxa"/>
          </w:tcPr>
          <w:p w14:paraId="066D41F1" w14:textId="3507FC69"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15/8</w:t>
            </w:r>
          </w:p>
        </w:tc>
      </w:tr>
      <w:tr w:rsidR="00A113BB" w14:paraId="066D41F7" w14:textId="77777777" w:rsidTr="00266406">
        <w:trPr>
          <w:jc w:val="center"/>
        </w:trPr>
        <w:tc>
          <w:tcPr>
            <w:tcW w:w="918" w:type="dxa"/>
          </w:tcPr>
          <w:p w14:paraId="066D41F3" w14:textId="77777777" w:rsidR="00A113BB" w:rsidRDefault="00A113BB" w:rsidP="00A113BB">
            <w:pPr>
              <w:spacing w:before="100" w:beforeAutospacing="1"/>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262" w:type="dxa"/>
          </w:tcPr>
          <w:p w14:paraId="066D41F4" w14:textId="4A32C9C4"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Xây dựng báo cáo đánh giá tổng thể mô hình và công nghệ FL. </w:t>
            </w:r>
          </w:p>
        </w:tc>
        <w:tc>
          <w:tcPr>
            <w:tcW w:w="1620" w:type="dxa"/>
          </w:tcPr>
          <w:p w14:paraId="066D41F5" w14:textId="7AE6E08A"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16/8</w:t>
            </w:r>
          </w:p>
        </w:tc>
        <w:tc>
          <w:tcPr>
            <w:tcW w:w="1589" w:type="dxa"/>
          </w:tcPr>
          <w:p w14:paraId="066D41F6" w14:textId="7C326596" w:rsidR="00A113BB" w:rsidRDefault="00D70BA8" w:rsidP="00A113BB">
            <w:pPr>
              <w:spacing w:before="100" w:beforeAutospacing="1"/>
              <w:rPr>
                <w:rFonts w:ascii="Times New Roman" w:eastAsia="Times New Roman" w:hAnsi="Times New Roman" w:cs="Times New Roman"/>
                <w:sz w:val="28"/>
                <w:szCs w:val="28"/>
              </w:rPr>
            </w:pPr>
            <w:r>
              <w:rPr>
                <w:rFonts w:ascii="Times New Roman" w:eastAsia="Times New Roman" w:hAnsi="Times New Roman" w:cs="Times New Roman"/>
                <w:sz w:val="28"/>
                <w:szCs w:val="28"/>
              </w:rPr>
              <w:t>31/8</w:t>
            </w:r>
          </w:p>
        </w:tc>
      </w:tr>
    </w:tbl>
    <w:p w14:paraId="066D41FD" w14:textId="77777777" w:rsidR="00613CC1" w:rsidRPr="00A113BB" w:rsidRDefault="00613CC1" w:rsidP="008543EF">
      <w:pPr>
        <w:tabs>
          <w:tab w:val="center" w:pos="7200"/>
        </w:tabs>
        <w:spacing w:before="100" w:beforeAutospacing="1" w:after="0" w:line="240" w:lineRule="auto"/>
        <w:rPr>
          <w:rFonts w:ascii="Times New Roman" w:eastAsia="Times New Roman" w:hAnsi="Times New Roman" w:cs="Times New Roman"/>
        </w:rPr>
      </w:pPr>
    </w:p>
    <w:p w14:paraId="066D41FE" w14:textId="77777777" w:rsidR="006C7906" w:rsidRDefault="008543EF" w:rsidP="00A113BB">
      <w:pPr>
        <w:tabs>
          <w:tab w:val="center" w:pos="7200"/>
        </w:tabs>
        <w:spacing w:after="0" w:line="240" w:lineRule="auto"/>
        <w:rPr>
          <w:rFonts w:ascii="Times New Roman" w:eastAsia="Times New Roman" w:hAnsi="Times New Roman" w:cs="Times New Roman"/>
        </w:rPr>
      </w:pPr>
      <w:r w:rsidRPr="005750A3">
        <w:rPr>
          <w:rFonts w:ascii="Times New Roman" w:eastAsia="Times New Roman" w:hAnsi="Times New Roman" w:cs="Times New Roman"/>
        </w:rPr>
        <w:tab/>
        <w:t>Hà nội</w:t>
      </w:r>
      <w:r w:rsidR="006C7906" w:rsidRPr="005750A3">
        <w:rPr>
          <w:rFonts w:ascii="Times New Roman" w:eastAsia="Times New Roman" w:hAnsi="Times New Roman" w:cs="Times New Roman"/>
        </w:rPr>
        <w:t xml:space="preserve"> , ngày </w:t>
      </w:r>
      <w:r w:rsidR="00A113BB">
        <w:rPr>
          <w:rFonts w:ascii="Times New Roman" w:eastAsia="Times New Roman" w:hAnsi="Times New Roman" w:cs="Times New Roman"/>
        </w:rPr>
        <w:t xml:space="preserve">     </w:t>
      </w:r>
      <w:r w:rsidR="006C7906" w:rsidRPr="005750A3">
        <w:rPr>
          <w:rFonts w:ascii="Times New Roman" w:eastAsia="Times New Roman" w:hAnsi="Times New Roman" w:cs="Times New Roman"/>
        </w:rPr>
        <w:t xml:space="preserve"> tháng </w:t>
      </w:r>
      <w:r w:rsidR="00A113BB">
        <w:rPr>
          <w:rFonts w:ascii="Times New Roman" w:eastAsia="Times New Roman" w:hAnsi="Times New Roman" w:cs="Times New Roman"/>
        </w:rPr>
        <w:t xml:space="preserve">       </w:t>
      </w:r>
      <w:r w:rsidR="006C7906" w:rsidRPr="005750A3">
        <w:rPr>
          <w:rFonts w:ascii="Times New Roman" w:eastAsia="Times New Roman" w:hAnsi="Times New Roman" w:cs="Times New Roman"/>
        </w:rPr>
        <w:t xml:space="preserve">năm </w:t>
      </w:r>
      <w:r w:rsidR="00A113BB">
        <w:rPr>
          <w:rFonts w:ascii="Times New Roman" w:eastAsia="Times New Roman" w:hAnsi="Times New Roman" w:cs="Times New Roman"/>
        </w:rPr>
        <w:t xml:space="preserve"> </w:t>
      </w:r>
    </w:p>
    <w:p w14:paraId="066D41FF" w14:textId="77777777" w:rsidR="00A113BB" w:rsidRPr="00266406" w:rsidRDefault="00A113BB" w:rsidP="00A113BB">
      <w:pPr>
        <w:tabs>
          <w:tab w:val="center" w:pos="7200"/>
        </w:tabs>
        <w:spacing w:after="0" w:line="240" w:lineRule="auto"/>
        <w:rPr>
          <w:rFonts w:ascii="Times New Roman" w:eastAsia="Times New Roman" w:hAnsi="Times New Roman" w:cs="Times New Roman"/>
          <w:b/>
        </w:rPr>
      </w:pPr>
      <w:r>
        <w:rPr>
          <w:rFonts w:ascii="Times New Roman" w:eastAsia="Times New Roman" w:hAnsi="Times New Roman" w:cs="Times New Roman"/>
        </w:rPr>
        <w:tab/>
      </w:r>
      <w:r w:rsidRPr="00266406">
        <w:rPr>
          <w:rFonts w:ascii="Times New Roman" w:eastAsia="Times New Roman" w:hAnsi="Times New Roman" w:cs="Times New Roman"/>
          <w:b/>
        </w:rPr>
        <w:t>Cán bộ quản lý trực tiếp</w:t>
      </w:r>
    </w:p>
    <w:p w14:paraId="066D4200" w14:textId="6AD41A1D" w:rsidR="004F1F50" w:rsidRPr="005750A3" w:rsidRDefault="00233440">
      <w:pPr>
        <w:rPr>
          <w:rFonts w:ascii="Times New Roman" w:hAnsi="Times New Roman" w:cs="Times New Roman"/>
        </w:rPr>
      </w:pPr>
      <w:r>
        <w:rPr>
          <w:noProof/>
        </w:rPr>
        <w:drawing>
          <wp:anchor distT="0" distB="0" distL="114300" distR="114300" simplePos="0" relativeHeight="251660288" behindDoc="0" locked="0" layoutInCell="1" allowOverlap="1" wp14:anchorId="65FAB767" wp14:editId="6091F750">
            <wp:simplePos x="0" y="0"/>
            <wp:positionH relativeFrom="column">
              <wp:posOffset>3476625</wp:posOffset>
            </wp:positionH>
            <wp:positionV relativeFrom="paragraph">
              <wp:posOffset>208915</wp:posOffset>
            </wp:positionV>
            <wp:extent cx="2190750" cy="1362075"/>
            <wp:effectExtent l="0" t="0" r="0" b="9525"/>
            <wp:wrapTopAndBottom/>
            <wp:docPr id="1465263255" name="Picture 146526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90750" cy="1362075"/>
                    </a:xfrm>
                    <a:prstGeom prst="rect">
                      <a:avLst/>
                    </a:prstGeom>
                    <a:noFill/>
                    <a:ln>
                      <a:noFill/>
                    </a:ln>
                  </pic:spPr>
                </pic:pic>
              </a:graphicData>
            </a:graphic>
          </wp:anchor>
        </w:drawing>
      </w:r>
    </w:p>
    <w:sectPr w:rsidR="004F1F50" w:rsidRPr="005750A3" w:rsidSect="00266406">
      <w:headerReference w:type="default" r:id="rId9"/>
      <w:pgSz w:w="11909" w:h="16834" w:code="9"/>
      <w:pgMar w:top="1008" w:right="1019" w:bottom="72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FB974" w14:textId="77777777" w:rsidR="00095810" w:rsidRDefault="00095810" w:rsidP="008E1B0E">
      <w:pPr>
        <w:spacing w:after="0" w:line="240" w:lineRule="auto"/>
      </w:pPr>
      <w:r>
        <w:separator/>
      </w:r>
    </w:p>
  </w:endnote>
  <w:endnote w:type="continuationSeparator" w:id="0">
    <w:p w14:paraId="29E6B2FA" w14:textId="77777777" w:rsidR="00095810" w:rsidRDefault="00095810" w:rsidP="008E1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B165F" w14:textId="77777777" w:rsidR="00095810" w:rsidRDefault="00095810" w:rsidP="008E1B0E">
      <w:pPr>
        <w:spacing w:after="0" w:line="240" w:lineRule="auto"/>
      </w:pPr>
      <w:r>
        <w:separator/>
      </w:r>
    </w:p>
  </w:footnote>
  <w:footnote w:type="continuationSeparator" w:id="0">
    <w:p w14:paraId="1E37776A" w14:textId="77777777" w:rsidR="00095810" w:rsidRDefault="00095810" w:rsidP="008E1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4207" w14:textId="77777777" w:rsidR="008E1B0E" w:rsidRDefault="008E1B0E" w:rsidP="008E1B0E">
    <w:pPr>
      <w:pStyle w:val="Header"/>
      <w:jc w:val="center"/>
    </w:pPr>
    <w:r>
      <w:rPr>
        <w:b/>
        <w:noProof/>
      </w:rPr>
      <w:drawing>
        <wp:inline distT="0" distB="0" distL="0" distR="0" wp14:anchorId="066D4208" wp14:editId="066D4209">
          <wp:extent cx="1905000" cy="371475"/>
          <wp:effectExtent l="0" t="0" r="0" b="9525"/>
          <wp:docPr id="1" name="Picture 1" descr="logo_vnpt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vnpttec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3714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1B2"/>
    <w:multiLevelType w:val="multilevel"/>
    <w:tmpl w:val="05144E1A"/>
    <w:lvl w:ilvl="0">
      <w:start w:val="4"/>
      <w:numFmt w:val="upperRoman"/>
      <w:lvlText w:val="%1."/>
      <w:lvlJc w:val="right"/>
      <w:pPr>
        <w:tabs>
          <w:tab w:val="num" w:pos="720"/>
        </w:tabs>
        <w:ind w:left="720" w:hanging="360"/>
      </w:pPr>
      <w:rPr>
        <w:b/>
      </w:rPr>
    </w:lvl>
    <w:lvl w:ilvl="1">
      <w:numFmt w:val="bullet"/>
      <w:lvlText w:val="-"/>
      <w:lvlJc w:val="left"/>
      <w:pPr>
        <w:ind w:left="1440" w:hanging="360"/>
      </w:pPr>
      <w:rPr>
        <w:rFonts w:ascii="Calibri" w:eastAsia="Times New Roman" w:hAnsi="Calibri" w:cs="Calibri"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09BD3B6B"/>
    <w:multiLevelType w:val="hybridMultilevel"/>
    <w:tmpl w:val="4C56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054B6"/>
    <w:multiLevelType w:val="multilevel"/>
    <w:tmpl w:val="FA74F2A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F096A"/>
    <w:multiLevelType w:val="hybridMultilevel"/>
    <w:tmpl w:val="8B326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B0022D"/>
    <w:multiLevelType w:val="multilevel"/>
    <w:tmpl w:val="67721F0A"/>
    <w:lvl w:ilvl="0">
      <w:start w:val="3"/>
      <w:numFmt w:val="upperRoman"/>
      <w:lvlText w:val="%1."/>
      <w:lvlJc w:val="right"/>
      <w:pPr>
        <w:tabs>
          <w:tab w:val="num" w:pos="720"/>
        </w:tabs>
        <w:ind w:left="720" w:hanging="360"/>
      </w:pPr>
      <w:rPr>
        <w:b/>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5" w15:restartNumberingAfterBreak="0">
    <w:nsid w:val="17014459"/>
    <w:multiLevelType w:val="hybridMultilevel"/>
    <w:tmpl w:val="77927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93A8D"/>
    <w:multiLevelType w:val="multilevel"/>
    <w:tmpl w:val="25744D8E"/>
    <w:lvl w:ilvl="0">
      <w:start w:val="2"/>
      <w:numFmt w:val="upperRoman"/>
      <w:lvlText w:val="%1."/>
      <w:lvlJc w:val="right"/>
      <w:pPr>
        <w:tabs>
          <w:tab w:val="num" w:pos="720"/>
        </w:tabs>
        <w:ind w:left="720" w:hanging="360"/>
      </w:pPr>
      <w:rPr>
        <w:b/>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1B4E4036"/>
    <w:multiLevelType w:val="multilevel"/>
    <w:tmpl w:val="FA74F2A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Calibri" w:eastAsia="Times New Roman"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8E6EA4"/>
    <w:multiLevelType w:val="hybridMultilevel"/>
    <w:tmpl w:val="570E1028"/>
    <w:lvl w:ilvl="0" w:tplc="59C2EDA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9620DA"/>
    <w:multiLevelType w:val="multilevel"/>
    <w:tmpl w:val="0B6EBBB4"/>
    <w:lvl w:ilvl="0">
      <w:start w:val="4"/>
      <w:numFmt w:val="upperRoman"/>
      <w:lvlText w:val="%1."/>
      <w:lvlJc w:val="right"/>
      <w:pPr>
        <w:tabs>
          <w:tab w:val="num" w:pos="720"/>
        </w:tabs>
        <w:ind w:left="720" w:hanging="360"/>
      </w:pPr>
      <w:rPr>
        <w:b/>
      </w:rPr>
    </w:lvl>
    <w:lvl w:ilvl="1">
      <w:start w:val="1"/>
      <w:numFmt w:val="decimal"/>
      <w:lvlText w:val="%2."/>
      <w:lvlJc w:val="left"/>
      <w:pPr>
        <w:ind w:left="1440" w:hanging="360"/>
      </w:pPr>
      <w:rPr>
        <w:rFonts w:hint="default"/>
      </w:r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0" w15:restartNumberingAfterBreak="0">
    <w:nsid w:val="389C7CB7"/>
    <w:multiLevelType w:val="hybridMultilevel"/>
    <w:tmpl w:val="7C9020CC"/>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1" w15:restartNumberingAfterBreak="0">
    <w:nsid w:val="3D6164AE"/>
    <w:multiLevelType w:val="hybridMultilevel"/>
    <w:tmpl w:val="5BEA9A26"/>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2" w15:restartNumberingAfterBreak="0">
    <w:nsid w:val="46F72E70"/>
    <w:multiLevelType w:val="hybridMultilevel"/>
    <w:tmpl w:val="6406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717EC"/>
    <w:multiLevelType w:val="hybridMultilevel"/>
    <w:tmpl w:val="FA1CB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B91B0A"/>
    <w:multiLevelType w:val="hybridMultilevel"/>
    <w:tmpl w:val="EB7211BC"/>
    <w:lvl w:ilvl="0" w:tplc="04090001">
      <w:start w:val="1"/>
      <w:numFmt w:val="bullet"/>
      <w:lvlText w:val=""/>
      <w:lvlJc w:val="left"/>
      <w:pPr>
        <w:ind w:left="737" w:hanging="360"/>
      </w:pPr>
      <w:rPr>
        <w:rFonts w:ascii="Symbol" w:hAnsi="Symbol" w:hint="default"/>
      </w:rPr>
    </w:lvl>
    <w:lvl w:ilvl="1" w:tplc="04090003" w:tentative="1">
      <w:start w:val="1"/>
      <w:numFmt w:val="bullet"/>
      <w:lvlText w:val="o"/>
      <w:lvlJc w:val="left"/>
      <w:pPr>
        <w:ind w:left="1457" w:hanging="360"/>
      </w:pPr>
      <w:rPr>
        <w:rFonts w:ascii="Courier New" w:hAnsi="Courier New" w:cs="Courier New" w:hint="default"/>
      </w:rPr>
    </w:lvl>
    <w:lvl w:ilvl="2" w:tplc="04090005" w:tentative="1">
      <w:start w:val="1"/>
      <w:numFmt w:val="bullet"/>
      <w:lvlText w:val=""/>
      <w:lvlJc w:val="left"/>
      <w:pPr>
        <w:ind w:left="2177" w:hanging="360"/>
      </w:pPr>
      <w:rPr>
        <w:rFonts w:ascii="Wingdings" w:hAnsi="Wingdings" w:hint="default"/>
      </w:rPr>
    </w:lvl>
    <w:lvl w:ilvl="3" w:tplc="04090001" w:tentative="1">
      <w:start w:val="1"/>
      <w:numFmt w:val="bullet"/>
      <w:lvlText w:val=""/>
      <w:lvlJc w:val="left"/>
      <w:pPr>
        <w:ind w:left="2897" w:hanging="360"/>
      </w:pPr>
      <w:rPr>
        <w:rFonts w:ascii="Symbol" w:hAnsi="Symbol" w:hint="default"/>
      </w:rPr>
    </w:lvl>
    <w:lvl w:ilvl="4" w:tplc="04090003" w:tentative="1">
      <w:start w:val="1"/>
      <w:numFmt w:val="bullet"/>
      <w:lvlText w:val="o"/>
      <w:lvlJc w:val="left"/>
      <w:pPr>
        <w:ind w:left="3617" w:hanging="360"/>
      </w:pPr>
      <w:rPr>
        <w:rFonts w:ascii="Courier New" w:hAnsi="Courier New" w:cs="Courier New" w:hint="default"/>
      </w:rPr>
    </w:lvl>
    <w:lvl w:ilvl="5" w:tplc="04090005" w:tentative="1">
      <w:start w:val="1"/>
      <w:numFmt w:val="bullet"/>
      <w:lvlText w:val=""/>
      <w:lvlJc w:val="left"/>
      <w:pPr>
        <w:ind w:left="4337" w:hanging="360"/>
      </w:pPr>
      <w:rPr>
        <w:rFonts w:ascii="Wingdings" w:hAnsi="Wingdings" w:hint="default"/>
      </w:rPr>
    </w:lvl>
    <w:lvl w:ilvl="6" w:tplc="04090001" w:tentative="1">
      <w:start w:val="1"/>
      <w:numFmt w:val="bullet"/>
      <w:lvlText w:val=""/>
      <w:lvlJc w:val="left"/>
      <w:pPr>
        <w:ind w:left="5057" w:hanging="360"/>
      </w:pPr>
      <w:rPr>
        <w:rFonts w:ascii="Symbol" w:hAnsi="Symbol" w:hint="default"/>
      </w:rPr>
    </w:lvl>
    <w:lvl w:ilvl="7" w:tplc="04090003" w:tentative="1">
      <w:start w:val="1"/>
      <w:numFmt w:val="bullet"/>
      <w:lvlText w:val="o"/>
      <w:lvlJc w:val="left"/>
      <w:pPr>
        <w:ind w:left="5777" w:hanging="360"/>
      </w:pPr>
      <w:rPr>
        <w:rFonts w:ascii="Courier New" w:hAnsi="Courier New" w:cs="Courier New" w:hint="default"/>
      </w:rPr>
    </w:lvl>
    <w:lvl w:ilvl="8" w:tplc="04090005" w:tentative="1">
      <w:start w:val="1"/>
      <w:numFmt w:val="bullet"/>
      <w:lvlText w:val=""/>
      <w:lvlJc w:val="left"/>
      <w:pPr>
        <w:ind w:left="6497" w:hanging="360"/>
      </w:pPr>
      <w:rPr>
        <w:rFonts w:ascii="Wingdings" w:hAnsi="Wingdings" w:hint="default"/>
      </w:rPr>
    </w:lvl>
  </w:abstractNum>
  <w:abstractNum w:abstractNumId="15" w15:restartNumberingAfterBreak="0">
    <w:nsid w:val="539008DF"/>
    <w:multiLevelType w:val="multilevel"/>
    <w:tmpl w:val="C1C8944A"/>
    <w:lvl w:ilvl="0">
      <w:start w:val="1"/>
      <w:numFmt w:val="upperRoman"/>
      <w:lvlText w:val="%1."/>
      <w:lvlJc w:val="right"/>
      <w:pPr>
        <w:tabs>
          <w:tab w:val="num" w:pos="720"/>
        </w:tabs>
        <w:ind w:left="720" w:hanging="360"/>
      </w:pPr>
      <w:rPr>
        <w:b/>
      </w:r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6" w15:restartNumberingAfterBreak="0">
    <w:nsid w:val="76A019A0"/>
    <w:multiLevelType w:val="hybridMultilevel"/>
    <w:tmpl w:val="9F16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DD79DD"/>
    <w:multiLevelType w:val="hybridMultilevel"/>
    <w:tmpl w:val="CA6AC0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29519694">
    <w:abstractNumId w:val="15"/>
  </w:num>
  <w:num w:numId="2" w16cid:durableId="75900347">
    <w:abstractNumId w:val="6"/>
  </w:num>
  <w:num w:numId="3" w16cid:durableId="531916413">
    <w:abstractNumId w:val="2"/>
  </w:num>
  <w:num w:numId="4" w16cid:durableId="1856454527">
    <w:abstractNumId w:val="4"/>
  </w:num>
  <w:num w:numId="5" w16cid:durableId="1079403151">
    <w:abstractNumId w:val="0"/>
  </w:num>
  <w:num w:numId="6" w16cid:durableId="1422336750">
    <w:abstractNumId w:val="13"/>
  </w:num>
  <w:num w:numId="7" w16cid:durableId="938172158">
    <w:abstractNumId w:val="9"/>
  </w:num>
  <w:num w:numId="8" w16cid:durableId="2002195809">
    <w:abstractNumId w:val="7"/>
  </w:num>
  <w:num w:numId="9" w16cid:durableId="404033821">
    <w:abstractNumId w:val="16"/>
  </w:num>
  <w:num w:numId="10" w16cid:durableId="268584816">
    <w:abstractNumId w:val="5"/>
  </w:num>
  <w:num w:numId="11" w16cid:durableId="1550336496">
    <w:abstractNumId w:val="17"/>
  </w:num>
  <w:num w:numId="12" w16cid:durableId="187842128">
    <w:abstractNumId w:val="3"/>
  </w:num>
  <w:num w:numId="13" w16cid:durableId="358170046">
    <w:abstractNumId w:val="10"/>
  </w:num>
  <w:num w:numId="14" w16cid:durableId="1011757162">
    <w:abstractNumId w:val="14"/>
  </w:num>
  <w:num w:numId="15" w16cid:durableId="1551459597">
    <w:abstractNumId w:val="11"/>
  </w:num>
  <w:num w:numId="16" w16cid:durableId="517234229">
    <w:abstractNumId w:val="1"/>
  </w:num>
  <w:num w:numId="17" w16cid:durableId="1273980627">
    <w:abstractNumId w:val="12"/>
  </w:num>
  <w:num w:numId="18" w16cid:durableId="2767613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F02"/>
    <w:rsid w:val="00002F58"/>
    <w:rsid w:val="000451D2"/>
    <w:rsid w:val="00062076"/>
    <w:rsid w:val="00065082"/>
    <w:rsid w:val="000667BF"/>
    <w:rsid w:val="0008675C"/>
    <w:rsid w:val="00093EA6"/>
    <w:rsid w:val="00095810"/>
    <w:rsid w:val="000B3697"/>
    <w:rsid w:val="000B49E7"/>
    <w:rsid w:val="000C24DA"/>
    <w:rsid w:val="000C7383"/>
    <w:rsid w:val="000E4273"/>
    <w:rsid w:val="000F1B6E"/>
    <w:rsid w:val="00103A30"/>
    <w:rsid w:val="001078DB"/>
    <w:rsid w:val="00135ECE"/>
    <w:rsid w:val="00136808"/>
    <w:rsid w:val="00152A1A"/>
    <w:rsid w:val="00174CAB"/>
    <w:rsid w:val="001753A5"/>
    <w:rsid w:val="00193F41"/>
    <w:rsid w:val="00196E07"/>
    <w:rsid w:val="001A62A3"/>
    <w:rsid w:val="001B1758"/>
    <w:rsid w:val="001B3702"/>
    <w:rsid w:val="001C4FB3"/>
    <w:rsid w:val="001D5666"/>
    <w:rsid w:val="001E45B5"/>
    <w:rsid w:val="001E525A"/>
    <w:rsid w:val="001E7314"/>
    <w:rsid w:val="001F614E"/>
    <w:rsid w:val="002043B7"/>
    <w:rsid w:val="00215FEA"/>
    <w:rsid w:val="00233440"/>
    <w:rsid w:val="002624E5"/>
    <w:rsid w:val="00266406"/>
    <w:rsid w:val="00280BA1"/>
    <w:rsid w:val="002825BC"/>
    <w:rsid w:val="0029612F"/>
    <w:rsid w:val="002A013B"/>
    <w:rsid w:val="002A6582"/>
    <w:rsid w:val="002B1C30"/>
    <w:rsid w:val="002D7439"/>
    <w:rsid w:val="002F4AB9"/>
    <w:rsid w:val="00300D0F"/>
    <w:rsid w:val="00332175"/>
    <w:rsid w:val="00346E74"/>
    <w:rsid w:val="00352F02"/>
    <w:rsid w:val="003605A0"/>
    <w:rsid w:val="003768A4"/>
    <w:rsid w:val="00376B4D"/>
    <w:rsid w:val="00384C77"/>
    <w:rsid w:val="003A260C"/>
    <w:rsid w:val="003C42B3"/>
    <w:rsid w:val="003D5606"/>
    <w:rsid w:val="003E3DDB"/>
    <w:rsid w:val="003E58D5"/>
    <w:rsid w:val="003F08B5"/>
    <w:rsid w:val="003F5A5A"/>
    <w:rsid w:val="00404D20"/>
    <w:rsid w:val="00416DA4"/>
    <w:rsid w:val="00417750"/>
    <w:rsid w:val="00431361"/>
    <w:rsid w:val="00432E67"/>
    <w:rsid w:val="00432FA3"/>
    <w:rsid w:val="0045055E"/>
    <w:rsid w:val="00482CDC"/>
    <w:rsid w:val="00483E0C"/>
    <w:rsid w:val="004A7B7A"/>
    <w:rsid w:val="004B7CDD"/>
    <w:rsid w:val="004D6AB3"/>
    <w:rsid w:val="004D7C85"/>
    <w:rsid w:val="004F1F50"/>
    <w:rsid w:val="00502EFE"/>
    <w:rsid w:val="00516309"/>
    <w:rsid w:val="0052315D"/>
    <w:rsid w:val="00532BB2"/>
    <w:rsid w:val="00535951"/>
    <w:rsid w:val="00545875"/>
    <w:rsid w:val="005471D4"/>
    <w:rsid w:val="00572B56"/>
    <w:rsid w:val="005750A3"/>
    <w:rsid w:val="005D127A"/>
    <w:rsid w:val="005D19DB"/>
    <w:rsid w:val="005D5EF2"/>
    <w:rsid w:val="005E4727"/>
    <w:rsid w:val="005F3134"/>
    <w:rsid w:val="00602656"/>
    <w:rsid w:val="00607B1D"/>
    <w:rsid w:val="006133F6"/>
    <w:rsid w:val="00613CC1"/>
    <w:rsid w:val="00624CB2"/>
    <w:rsid w:val="00652A57"/>
    <w:rsid w:val="00653157"/>
    <w:rsid w:val="00654176"/>
    <w:rsid w:val="00656B4B"/>
    <w:rsid w:val="00657B47"/>
    <w:rsid w:val="006610A0"/>
    <w:rsid w:val="00672FFF"/>
    <w:rsid w:val="00690A54"/>
    <w:rsid w:val="00696285"/>
    <w:rsid w:val="006978B5"/>
    <w:rsid w:val="006A5EA0"/>
    <w:rsid w:val="006A7C40"/>
    <w:rsid w:val="006B03C7"/>
    <w:rsid w:val="006B4626"/>
    <w:rsid w:val="006C1168"/>
    <w:rsid w:val="006C7906"/>
    <w:rsid w:val="006E016B"/>
    <w:rsid w:val="006F611A"/>
    <w:rsid w:val="00700875"/>
    <w:rsid w:val="00721C5E"/>
    <w:rsid w:val="00730A72"/>
    <w:rsid w:val="007542F2"/>
    <w:rsid w:val="007679B7"/>
    <w:rsid w:val="007913EE"/>
    <w:rsid w:val="007D1631"/>
    <w:rsid w:val="007E2FE5"/>
    <w:rsid w:val="007E40BB"/>
    <w:rsid w:val="007E54DC"/>
    <w:rsid w:val="007F49F8"/>
    <w:rsid w:val="0080485D"/>
    <w:rsid w:val="0082171E"/>
    <w:rsid w:val="00822F76"/>
    <w:rsid w:val="00833BAF"/>
    <w:rsid w:val="008342F8"/>
    <w:rsid w:val="00843525"/>
    <w:rsid w:val="008543EF"/>
    <w:rsid w:val="0086435F"/>
    <w:rsid w:val="008A179B"/>
    <w:rsid w:val="008C3A6E"/>
    <w:rsid w:val="008C51A0"/>
    <w:rsid w:val="008D3B33"/>
    <w:rsid w:val="008D6FEA"/>
    <w:rsid w:val="008E1B0E"/>
    <w:rsid w:val="008F37F4"/>
    <w:rsid w:val="00926BBB"/>
    <w:rsid w:val="00931D02"/>
    <w:rsid w:val="00936B71"/>
    <w:rsid w:val="009806C9"/>
    <w:rsid w:val="009A306E"/>
    <w:rsid w:val="009B6522"/>
    <w:rsid w:val="009E1B01"/>
    <w:rsid w:val="009E5226"/>
    <w:rsid w:val="009F0503"/>
    <w:rsid w:val="00A0461B"/>
    <w:rsid w:val="00A113BB"/>
    <w:rsid w:val="00A11BA0"/>
    <w:rsid w:val="00A21CB0"/>
    <w:rsid w:val="00A31DC3"/>
    <w:rsid w:val="00A32F9D"/>
    <w:rsid w:val="00A42E4F"/>
    <w:rsid w:val="00A6039A"/>
    <w:rsid w:val="00A8567F"/>
    <w:rsid w:val="00AA1FEF"/>
    <w:rsid w:val="00AD0F48"/>
    <w:rsid w:val="00AE7AE2"/>
    <w:rsid w:val="00AF2D3C"/>
    <w:rsid w:val="00AF4D7C"/>
    <w:rsid w:val="00B0656D"/>
    <w:rsid w:val="00B1697D"/>
    <w:rsid w:val="00B16AC1"/>
    <w:rsid w:val="00B179C5"/>
    <w:rsid w:val="00B23490"/>
    <w:rsid w:val="00B454D2"/>
    <w:rsid w:val="00BA4344"/>
    <w:rsid w:val="00BB572A"/>
    <w:rsid w:val="00BE23C1"/>
    <w:rsid w:val="00BE30E2"/>
    <w:rsid w:val="00C03E1F"/>
    <w:rsid w:val="00C121B0"/>
    <w:rsid w:val="00C17E0E"/>
    <w:rsid w:val="00C323ED"/>
    <w:rsid w:val="00C36429"/>
    <w:rsid w:val="00C57210"/>
    <w:rsid w:val="00C630CE"/>
    <w:rsid w:val="00C64D4A"/>
    <w:rsid w:val="00C80F6B"/>
    <w:rsid w:val="00C866C6"/>
    <w:rsid w:val="00CB5B45"/>
    <w:rsid w:val="00CB74D2"/>
    <w:rsid w:val="00CC60A2"/>
    <w:rsid w:val="00CD691D"/>
    <w:rsid w:val="00CE3240"/>
    <w:rsid w:val="00D12ABF"/>
    <w:rsid w:val="00D14DE7"/>
    <w:rsid w:val="00D4205E"/>
    <w:rsid w:val="00D70BA8"/>
    <w:rsid w:val="00D72251"/>
    <w:rsid w:val="00D76646"/>
    <w:rsid w:val="00DA5CFE"/>
    <w:rsid w:val="00DC313A"/>
    <w:rsid w:val="00DC3A45"/>
    <w:rsid w:val="00DD03F1"/>
    <w:rsid w:val="00DD6FDD"/>
    <w:rsid w:val="00DE2599"/>
    <w:rsid w:val="00DE45EA"/>
    <w:rsid w:val="00DE4A01"/>
    <w:rsid w:val="00DF3E3B"/>
    <w:rsid w:val="00E12D47"/>
    <w:rsid w:val="00E2762E"/>
    <w:rsid w:val="00E4516A"/>
    <w:rsid w:val="00E464C1"/>
    <w:rsid w:val="00E63094"/>
    <w:rsid w:val="00E630B4"/>
    <w:rsid w:val="00E938F9"/>
    <w:rsid w:val="00EA431F"/>
    <w:rsid w:val="00EC1897"/>
    <w:rsid w:val="00ED0E57"/>
    <w:rsid w:val="00ED11E0"/>
    <w:rsid w:val="00ED5DE9"/>
    <w:rsid w:val="00ED6A7D"/>
    <w:rsid w:val="00EE2EC9"/>
    <w:rsid w:val="00EE6125"/>
    <w:rsid w:val="00F26D51"/>
    <w:rsid w:val="00F279BE"/>
    <w:rsid w:val="00F53177"/>
    <w:rsid w:val="00F864CE"/>
    <w:rsid w:val="00F953BB"/>
    <w:rsid w:val="00FC6EF1"/>
    <w:rsid w:val="00FD741F"/>
    <w:rsid w:val="00FE415C"/>
    <w:rsid w:val="00FE4C85"/>
    <w:rsid w:val="00FF70D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D41BB"/>
  <w15:docId w15:val="{0D064C65-5315-4CF9-B90B-B45325D1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estern">
    <w:name w:val="western"/>
    <w:basedOn w:val="Normal"/>
    <w:rsid w:val="006C790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768A4"/>
    <w:pPr>
      <w:ind w:left="720"/>
      <w:contextualSpacing/>
    </w:pPr>
  </w:style>
  <w:style w:type="paragraph" w:styleId="Header">
    <w:name w:val="header"/>
    <w:basedOn w:val="Normal"/>
    <w:link w:val="HeaderChar"/>
    <w:uiPriority w:val="99"/>
    <w:unhideWhenUsed/>
    <w:rsid w:val="008E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1B0E"/>
  </w:style>
  <w:style w:type="paragraph" w:styleId="Footer">
    <w:name w:val="footer"/>
    <w:basedOn w:val="Normal"/>
    <w:link w:val="FooterChar"/>
    <w:uiPriority w:val="99"/>
    <w:unhideWhenUsed/>
    <w:rsid w:val="008E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B0E"/>
  </w:style>
  <w:style w:type="paragraph" w:styleId="BalloonText">
    <w:name w:val="Balloon Text"/>
    <w:basedOn w:val="Normal"/>
    <w:link w:val="BalloonTextChar"/>
    <w:uiPriority w:val="99"/>
    <w:semiHidden/>
    <w:unhideWhenUsed/>
    <w:rsid w:val="008E1B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1B0E"/>
    <w:rPr>
      <w:rFonts w:ascii="Tahoma" w:hAnsi="Tahoma" w:cs="Tahoma"/>
      <w:sz w:val="16"/>
      <w:szCs w:val="16"/>
    </w:rPr>
  </w:style>
  <w:style w:type="table" w:styleId="TableGrid">
    <w:name w:val="Table Grid"/>
    <w:basedOn w:val="TableNormal"/>
    <w:uiPriority w:val="59"/>
    <w:rsid w:val="00ED5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58030">
      <w:bodyDiv w:val="1"/>
      <w:marLeft w:val="0"/>
      <w:marRight w:val="0"/>
      <w:marTop w:val="0"/>
      <w:marBottom w:val="0"/>
      <w:divBdr>
        <w:top w:val="none" w:sz="0" w:space="0" w:color="auto"/>
        <w:left w:val="none" w:sz="0" w:space="0" w:color="auto"/>
        <w:bottom w:val="none" w:sz="0" w:space="0" w:color="auto"/>
        <w:right w:val="none" w:sz="0" w:space="0" w:color="auto"/>
      </w:divBdr>
    </w:div>
    <w:div w:id="311101254">
      <w:bodyDiv w:val="1"/>
      <w:marLeft w:val="0"/>
      <w:marRight w:val="0"/>
      <w:marTop w:val="0"/>
      <w:marBottom w:val="0"/>
      <w:divBdr>
        <w:top w:val="none" w:sz="0" w:space="0" w:color="auto"/>
        <w:left w:val="none" w:sz="0" w:space="0" w:color="auto"/>
        <w:bottom w:val="none" w:sz="0" w:space="0" w:color="auto"/>
        <w:right w:val="none" w:sz="0" w:space="0" w:color="auto"/>
      </w:divBdr>
    </w:div>
    <w:div w:id="213536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Tuyen%20dung%20MES\Ke%20hoach%20thu%20viec%20-%20Nguyen%20ABC.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C72DDC-266B-4637-B5FF-EFD442953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Ke hoach thu viec - Nguyen ABC</Template>
  <TotalTime>10</TotalTime>
  <Pages>2</Pages>
  <Words>247</Words>
  <Characters>1413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Phuong Khau</dc:creator>
  <cp:lastModifiedBy>Phan Anh Hoang</cp:lastModifiedBy>
  <cp:revision>5</cp:revision>
  <dcterms:created xsi:type="dcterms:W3CDTF">2026-06-04T07:40:00Z</dcterms:created>
  <dcterms:modified xsi:type="dcterms:W3CDTF">2026-06-08T01:04:00Z</dcterms:modified>
</cp:coreProperties>
</file>